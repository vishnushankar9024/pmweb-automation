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27B4" w:rsidRDefault="009027B4" w:rsidP="00A9512C">
      <w:pPr>
        <w:pStyle w:val="Heading1"/>
      </w:pPr>
      <w:bookmarkStart w:id="0" w:name="OLE_LINK1"/>
      <w:bookmarkStart w:id="1" w:name="OLE_LINK2"/>
      <w:r>
        <w:t>SUBCONTRACT AGREEMENT</w:t>
      </w:r>
    </w:p>
    <w:p w:rsidR="009027B4" w:rsidRDefault="009027B4" w:rsidP="00A9512C"/>
    <w:p w:rsidR="009027B4" w:rsidRDefault="009027B4" w:rsidP="00A9512C">
      <w:pPr>
        <w:rPr>
          <w:color w:val="FF0000"/>
        </w:rPr>
      </w:pPr>
      <w:r>
        <w:t xml:space="preserve">This agreement is made </w:t>
      </w:r>
      <w:r>
        <w:rPr>
          <w:color w:val="FF0000"/>
        </w:rPr>
        <w:t>[EFFECTIVE_DATE1]</w:t>
      </w:r>
    </w:p>
    <w:p w:rsidR="009027B4" w:rsidRDefault="009027B4" w:rsidP="00A9512C">
      <w:pPr>
        <w:tabs>
          <w:tab w:val="left" w:pos="5760"/>
        </w:tabs>
      </w:pPr>
      <w:r>
        <w:t>by and between</w:t>
      </w:r>
      <w:r>
        <w:tab/>
        <w:t>and</w:t>
      </w:r>
    </w:p>
    <w:p w:rsidR="009027B4" w:rsidRDefault="009027B4" w:rsidP="00A9512C">
      <w:pPr>
        <w:tabs>
          <w:tab w:val="left" w:pos="5760"/>
        </w:tabs>
        <w:spacing w:after="0" w:line="240" w:lineRule="auto"/>
        <w:rPr>
          <w:b/>
          <w:color w:val="FF0000"/>
        </w:rPr>
      </w:pPr>
      <w:r>
        <w:rPr>
          <w:b/>
          <w:color w:val="FF0000"/>
        </w:rPr>
        <w:t>[PROJECT_COMPANY]</w:t>
      </w:r>
      <w:r>
        <w:rPr>
          <w:b/>
          <w:color w:val="FF0000"/>
        </w:rPr>
        <w:tab/>
        <w:t>[COMMITMENT_COMPANY]</w:t>
      </w:r>
    </w:p>
    <w:p w:rsidR="009027B4" w:rsidRDefault="009027B4" w:rsidP="00A9512C">
      <w:pPr>
        <w:tabs>
          <w:tab w:val="left" w:pos="5760"/>
        </w:tabs>
        <w:spacing w:after="0" w:line="240" w:lineRule="auto"/>
        <w:rPr>
          <w:b/>
          <w:color w:val="FF0000"/>
        </w:rPr>
      </w:pPr>
      <w:r>
        <w:rPr>
          <w:b/>
          <w:color w:val="FF0000"/>
        </w:rPr>
        <w:t>[PROJECT_COMPANY_ADDRESS]</w:t>
      </w:r>
      <w:r>
        <w:rPr>
          <w:b/>
          <w:color w:val="FF0000"/>
        </w:rPr>
        <w:tab/>
        <w:t>[COMMITMENT_COMPANY_ADDRESS]</w:t>
      </w:r>
    </w:p>
    <w:p w:rsidR="009027B4" w:rsidRDefault="009027B4" w:rsidP="00A9512C">
      <w:pPr>
        <w:tabs>
          <w:tab w:val="left" w:pos="5760"/>
        </w:tabs>
        <w:spacing w:after="0" w:line="240" w:lineRule="auto"/>
        <w:rPr>
          <w:b/>
        </w:rPr>
      </w:pPr>
      <w:r>
        <w:rPr>
          <w:b/>
          <w:color w:val="FF6600"/>
        </w:rPr>
        <w:tab/>
      </w:r>
    </w:p>
    <w:p w:rsidR="009027B4" w:rsidRDefault="009027B4" w:rsidP="00A9512C">
      <w:pPr>
        <w:tabs>
          <w:tab w:val="left" w:pos="5760"/>
        </w:tabs>
        <w:spacing w:after="0" w:line="240" w:lineRule="auto"/>
        <w:rPr>
          <w:color w:val="FF0000"/>
          <w:sz w:val="16"/>
          <w:szCs w:val="16"/>
        </w:rPr>
      </w:pPr>
      <w:r>
        <w:t xml:space="preserve">for services in connection with </w:t>
      </w:r>
      <w:r>
        <w:rPr>
          <w:b/>
          <w:color w:val="FF0000"/>
        </w:rPr>
        <w:t>[PROJECT_NAME]</w:t>
      </w:r>
    </w:p>
    <w:p w:rsidR="009027B4" w:rsidRDefault="009027B4" w:rsidP="00A9512C">
      <w:pPr>
        <w:tabs>
          <w:tab w:val="left" w:pos="5760"/>
        </w:tabs>
        <w:spacing w:after="0" w:line="240" w:lineRule="auto"/>
        <w:rPr>
          <w:color w:val="FF0000"/>
          <w:sz w:val="16"/>
          <w:szCs w:val="16"/>
        </w:rPr>
      </w:pPr>
    </w:p>
    <w:p w:rsidR="009027B4" w:rsidRDefault="009027B4" w:rsidP="00A9512C">
      <w:r>
        <w:t>whose OWNER is</w:t>
      </w:r>
    </w:p>
    <w:p w:rsidR="009027B4" w:rsidRDefault="009027B4" w:rsidP="00A9512C">
      <w:pPr>
        <w:spacing w:after="0"/>
        <w:rPr>
          <w:b/>
          <w:color w:val="FF0000"/>
        </w:rPr>
      </w:pPr>
      <w:r>
        <w:rPr>
          <w:b/>
          <w:color w:val="FF0000"/>
        </w:rPr>
        <w:t>[OWNER_COMPANY]</w:t>
      </w:r>
    </w:p>
    <w:p w:rsidR="009027B4" w:rsidRDefault="009027B4" w:rsidP="00A9512C">
      <w:pPr>
        <w:spacing w:after="0"/>
        <w:rPr>
          <w:b/>
          <w:color w:val="FF0000"/>
        </w:rPr>
      </w:pPr>
      <w:r>
        <w:rPr>
          <w:b/>
          <w:color w:val="FF0000"/>
        </w:rPr>
        <w:t>[OWNER_COMPANY_ADDRESS]</w:t>
      </w:r>
    </w:p>
    <w:p w:rsidR="009027B4" w:rsidRDefault="009027B4" w:rsidP="00A9512C">
      <w:pPr>
        <w:spacing w:after="0" w:line="240" w:lineRule="auto"/>
      </w:pPr>
    </w:p>
    <w:p w:rsidR="009027B4" w:rsidRDefault="009027B4" w:rsidP="00A9512C">
      <w:r>
        <w:t>and whose ARCHITECT is</w:t>
      </w:r>
    </w:p>
    <w:p w:rsidR="009027B4" w:rsidRDefault="009027B4" w:rsidP="00A9512C">
      <w:pPr>
        <w:spacing w:after="0"/>
        <w:rPr>
          <w:b/>
          <w:color w:val="FF0000"/>
        </w:rPr>
      </w:pPr>
      <w:r>
        <w:rPr>
          <w:b/>
          <w:color w:val="FF0000"/>
        </w:rPr>
        <w:t>[ARCHITECT_COMPANY]</w:t>
      </w:r>
    </w:p>
    <w:p w:rsidR="009027B4" w:rsidRDefault="009027B4" w:rsidP="00A9512C">
      <w:pPr>
        <w:rPr>
          <w:color w:val="FF0000"/>
        </w:rPr>
      </w:pPr>
      <w:r>
        <w:rPr>
          <w:b/>
          <w:color w:val="FF0000"/>
        </w:rPr>
        <w:t>[ARCHITECT_COMPANY_ADDRESS]</w:t>
      </w:r>
    </w:p>
    <w:p w:rsidR="009027B4" w:rsidRDefault="009027B4" w:rsidP="00A9512C">
      <w:pPr>
        <w:rPr>
          <w:rFonts w:ascii="Arial" w:hAnsi="Arial" w:cs="Arial"/>
          <w:color w:val="000000"/>
          <w:sz w:val="20"/>
          <w:szCs w:val="20"/>
        </w:rPr>
      </w:pPr>
      <w:r>
        <w:t xml:space="preserve">The Subcontractor agrees to provide all labor, materials, equipment or other items required to properly complete all work </w:t>
      </w:r>
      <w:r>
        <w:rPr>
          <w:rFonts w:ascii="Arial" w:hAnsi="Arial" w:cs="Arial"/>
          <w:color w:val="000000"/>
          <w:sz w:val="20"/>
          <w:szCs w:val="20"/>
        </w:rPr>
        <w:t>according to the plans, specifications, other construction Contract Documents and all applicable codes, laws, rules and regulations and in accord with all obligations which the Contractor has toward the Owner for the sum of:</w:t>
      </w:r>
    </w:p>
    <w:p w:rsidR="009027B4" w:rsidRPr="00054DE1" w:rsidRDefault="009027B4" w:rsidP="00A9512C">
      <w:pPr>
        <w:rPr>
          <w:rFonts w:ascii="Arial" w:hAnsi="Arial" w:cs="Arial"/>
          <w:color w:val="FF0000"/>
          <w:sz w:val="20"/>
          <w:szCs w:val="20"/>
        </w:rPr>
      </w:pPr>
      <w:r w:rsidRPr="00054DE1">
        <w:rPr>
          <w:rFonts w:ascii="Arial" w:hAnsi="Arial" w:cs="Arial"/>
          <w:color w:val="FF0000"/>
          <w:sz w:val="20"/>
          <w:szCs w:val="20"/>
        </w:rPr>
        <w:t>[COMMITMENT_AMOUNT]</w:t>
      </w:r>
    </w:p>
    <w:p w:rsidR="009027B4" w:rsidRDefault="009027B4" w:rsidP="00A9512C">
      <w:pPr>
        <w:rPr>
          <w:rFonts w:ascii="Arial" w:hAnsi="Arial" w:cs="Arial"/>
          <w:color w:val="000000"/>
          <w:sz w:val="20"/>
          <w:szCs w:val="20"/>
        </w:rPr>
      </w:pPr>
      <w:r>
        <w:rPr>
          <w:rFonts w:ascii="Arial" w:hAnsi="Arial" w:cs="Arial"/>
          <w:color w:val="000000"/>
          <w:sz w:val="20"/>
          <w:szCs w:val="20"/>
        </w:rPr>
        <w:t xml:space="preserve">The work to be performed under this Subcontract shall commence on Start Date and, subject to authorized adjustments, shall be substantially complete not later than </w:t>
      </w:r>
      <w:r>
        <w:rPr>
          <w:color w:val="FF0000"/>
        </w:rPr>
        <w:t>[EFFECTIVE_DATE2]</w:t>
      </w:r>
    </w:p>
    <w:p w:rsidR="009027B4" w:rsidRDefault="009027B4" w:rsidP="00A9512C">
      <w:pPr>
        <w:rPr>
          <w:rFonts w:ascii="Arial" w:hAnsi="Arial" w:cs="Arial"/>
          <w:color w:val="000000"/>
          <w:sz w:val="20"/>
          <w:szCs w:val="20"/>
        </w:rPr>
      </w:pPr>
      <w:r>
        <w:rPr>
          <w:rFonts w:ascii="Arial" w:hAnsi="Arial" w:cs="Arial"/>
          <w:color w:val="000000"/>
          <w:sz w:val="20"/>
          <w:szCs w:val="20"/>
        </w:rPr>
        <w:t>ACCEPTED IN ACCORDANCE WITH THE CONDITIONS AND AGREEMENTS PRINTED ON THE REVERSE SIDE AND ANY SUPPLEMENTAL CONDITIONS AND AGREEMENTS LISTED IN ADDENDA ATTACHED HERETO,</w:t>
      </w:r>
    </w:p>
    <w:p w:rsidR="009027B4" w:rsidRDefault="009027B4" w:rsidP="00A9512C">
      <w:pPr>
        <w:rPr>
          <w:rFonts w:ascii="Arial" w:hAnsi="Arial" w:cs="Arial"/>
          <w:color w:val="000000"/>
          <w:sz w:val="20"/>
          <w:szCs w:val="20"/>
        </w:rPr>
      </w:pPr>
      <w:r>
        <w:rPr>
          <w:rFonts w:ascii="Arial" w:hAnsi="Arial" w:cs="Arial"/>
          <w:color w:val="000000"/>
          <w:sz w:val="20"/>
          <w:szCs w:val="20"/>
        </w:rPr>
        <w:t>Notice to the parties shall be given at the above addresses.</w:t>
      </w:r>
    </w:p>
    <w:p w:rsidR="009027B4" w:rsidRDefault="009027B4" w:rsidP="00A9512C">
      <w:pPr>
        <w:tabs>
          <w:tab w:val="left" w:pos="5760"/>
        </w:tabs>
        <w:spacing w:after="0"/>
        <w:rPr>
          <w:rFonts w:ascii="Arial" w:hAnsi="Arial" w:cs="Arial"/>
          <w:color w:val="000000"/>
          <w:sz w:val="20"/>
          <w:szCs w:val="20"/>
        </w:rPr>
      </w:pPr>
      <w:r>
        <w:rPr>
          <w:rFonts w:ascii="Arial" w:hAnsi="Arial" w:cs="Arial"/>
          <w:color w:val="000000"/>
          <w:sz w:val="20"/>
          <w:szCs w:val="20"/>
        </w:rPr>
        <w:t>_______________________________________</w:t>
      </w:r>
      <w:r>
        <w:rPr>
          <w:rFonts w:ascii="Arial" w:hAnsi="Arial" w:cs="Arial"/>
          <w:color w:val="000000"/>
          <w:sz w:val="20"/>
          <w:szCs w:val="20"/>
        </w:rPr>
        <w:tab/>
        <w:t>______________________________________</w:t>
      </w:r>
    </w:p>
    <w:p w:rsidR="009027B4" w:rsidRDefault="009027B4" w:rsidP="00A9512C">
      <w:pPr>
        <w:tabs>
          <w:tab w:val="left" w:pos="5760"/>
        </w:tabs>
        <w:spacing w:after="0"/>
        <w:rPr>
          <w:rFonts w:ascii="Arial" w:hAnsi="Arial" w:cs="Arial"/>
          <w:color w:val="000000"/>
          <w:sz w:val="20"/>
          <w:szCs w:val="20"/>
        </w:rPr>
      </w:pPr>
      <w:r>
        <w:rPr>
          <w:rFonts w:ascii="Arial" w:hAnsi="Arial" w:cs="Arial"/>
          <w:color w:val="000000"/>
          <w:sz w:val="20"/>
          <w:szCs w:val="20"/>
        </w:rPr>
        <w:t>Signature</w:t>
      </w:r>
      <w:r>
        <w:rPr>
          <w:rFonts w:ascii="Arial" w:hAnsi="Arial" w:cs="Arial"/>
          <w:color w:val="000000"/>
          <w:sz w:val="20"/>
          <w:szCs w:val="20"/>
        </w:rPr>
        <w:tab/>
        <w:t>Signature</w:t>
      </w:r>
    </w:p>
    <w:p w:rsidR="009027B4" w:rsidRDefault="009027B4" w:rsidP="00A9512C">
      <w:pPr>
        <w:tabs>
          <w:tab w:val="left" w:pos="5760"/>
        </w:tabs>
        <w:spacing w:after="0" w:line="240" w:lineRule="auto"/>
        <w:rPr>
          <w:rFonts w:ascii="Arial" w:hAnsi="Arial" w:cs="Arial"/>
          <w:color w:val="000000"/>
          <w:sz w:val="20"/>
          <w:szCs w:val="20"/>
        </w:rPr>
      </w:pPr>
    </w:p>
    <w:p w:rsidR="009027B4" w:rsidRDefault="009027B4" w:rsidP="00A9512C">
      <w:pPr>
        <w:tabs>
          <w:tab w:val="left" w:pos="5760"/>
        </w:tabs>
        <w:spacing w:after="0" w:line="240" w:lineRule="auto"/>
        <w:rPr>
          <w:rFonts w:ascii="Arial" w:hAnsi="Arial" w:cs="Arial"/>
          <w:color w:val="000000"/>
          <w:sz w:val="20"/>
          <w:szCs w:val="20"/>
        </w:rPr>
      </w:pPr>
    </w:p>
    <w:p w:rsidR="009027B4" w:rsidRDefault="009027B4" w:rsidP="00A9512C">
      <w:pPr>
        <w:tabs>
          <w:tab w:val="left" w:pos="5760"/>
        </w:tabs>
        <w:spacing w:after="0" w:line="240" w:lineRule="auto"/>
        <w:rPr>
          <w:rFonts w:ascii="Arial" w:hAnsi="Arial" w:cs="Arial"/>
          <w:color w:val="000000"/>
          <w:sz w:val="20"/>
          <w:szCs w:val="20"/>
        </w:rPr>
      </w:pPr>
      <w:r>
        <w:rPr>
          <w:rFonts w:ascii="Arial" w:hAnsi="Arial" w:cs="Arial"/>
          <w:color w:val="000000"/>
          <w:sz w:val="20"/>
          <w:szCs w:val="20"/>
        </w:rPr>
        <w:t>_______________________________________</w:t>
      </w:r>
      <w:r>
        <w:rPr>
          <w:rFonts w:ascii="Arial" w:hAnsi="Arial" w:cs="Arial"/>
          <w:color w:val="000000"/>
          <w:sz w:val="20"/>
          <w:szCs w:val="20"/>
        </w:rPr>
        <w:tab/>
        <w:t>______________________________________</w:t>
      </w:r>
    </w:p>
    <w:p w:rsidR="009027B4" w:rsidRDefault="009027B4" w:rsidP="00A9512C">
      <w:pPr>
        <w:tabs>
          <w:tab w:val="left" w:pos="5760"/>
        </w:tabs>
        <w:spacing w:after="0" w:line="240" w:lineRule="auto"/>
        <w:rPr>
          <w:rFonts w:ascii="Arial" w:hAnsi="Arial" w:cs="Arial"/>
          <w:color w:val="000000"/>
          <w:sz w:val="20"/>
          <w:szCs w:val="20"/>
        </w:rPr>
      </w:pPr>
      <w:r>
        <w:rPr>
          <w:rFonts w:ascii="Arial" w:hAnsi="Arial" w:cs="Arial"/>
          <w:color w:val="000000"/>
          <w:sz w:val="20"/>
          <w:szCs w:val="20"/>
        </w:rPr>
        <w:t>Title</w:t>
      </w:r>
      <w:r>
        <w:rPr>
          <w:rFonts w:ascii="Arial" w:hAnsi="Arial" w:cs="Arial"/>
          <w:color w:val="000000"/>
          <w:sz w:val="20"/>
          <w:szCs w:val="20"/>
        </w:rPr>
        <w:tab/>
        <w:t>Title</w:t>
      </w:r>
    </w:p>
    <w:p w:rsidR="009027B4" w:rsidRDefault="009027B4" w:rsidP="00A9512C">
      <w:pPr>
        <w:tabs>
          <w:tab w:val="left" w:pos="5760"/>
        </w:tabs>
        <w:spacing w:after="0" w:line="240" w:lineRule="auto"/>
        <w:rPr>
          <w:rFonts w:ascii="Arial" w:hAnsi="Arial" w:cs="Arial"/>
          <w:color w:val="000000"/>
          <w:sz w:val="20"/>
          <w:szCs w:val="20"/>
        </w:rPr>
      </w:pPr>
    </w:p>
    <w:p w:rsidR="009027B4" w:rsidRDefault="009027B4" w:rsidP="00A9512C">
      <w:pPr>
        <w:tabs>
          <w:tab w:val="left" w:pos="5760"/>
        </w:tabs>
        <w:spacing w:after="0" w:line="240" w:lineRule="auto"/>
        <w:rPr>
          <w:rFonts w:ascii="Arial" w:hAnsi="Arial" w:cs="Arial"/>
          <w:color w:val="000000"/>
          <w:sz w:val="20"/>
          <w:szCs w:val="20"/>
        </w:rPr>
      </w:pPr>
      <w:r>
        <w:rPr>
          <w:rFonts w:ascii="Arial" w:hAnsi="Arial" w:cs="Arial"/>
          <w:color w:val="000000"/>
          <w:sz w:val="20"/>
          <w:szCs w:val="20"/>
        </w:rPr>
        <w:t>____________________</w:t>
      </w:r>
      <w:r>
        <w:rPr>
          <w:rFonts w:ascii="Arial" w:hAnsi="Arial" w:cs="Arial"/>
          <w:color w:val="000000"/>
          <w:sz w:val="20"/>
          <w:szCs w:val="20"/>
        </w:rPr>
        <w:tab/>
        <w:t>___________________</w:t>
      </w:r>
    </w:p>
    <w:p w:rsidR="009027B4" w:rsidRDefault="009027B4" w:rsidP="00A9512C">
      <w:pPr>
        <w:tabs>
          <w:tab w:val="left" w:pos="5760"/>
        </w:tabs>
        <w:spacing w:after="100" w:line="240" w:lineRule="auto"/>
        <w:rPr>
          <w:rFonts w:ascii="Arial" w:hAnsi="Arial" w:cs="Arial"/>
          <w:color w:val="000000"/>
          <w:sz w:val="20"/>
          <w:szCs w:val="20"/>
        </w:rPr>
      </w:pPr>
      <w:r>
        <w:rPr>
          <w:rFonts w:ascii="Arial" w:hAnsi="Arial" w:cs="Arial"/>
          <w:color w:val="000000"/>
          <w:sz w:val="20"/>
          <w:szCs w:val="20"/>
        </w:rPr>
        <w:t>Date</w:t>
      </w:r>
      <w:r>
        <w:rPr>
          <w:rFonts w:ascii="Arial" w:hAnsi="Arial" w:cs="Arial"/>
          <w:color w:val="000000"/>
          <w:sz w:val="20"/>
          <w:szCs w:val="20"/>
        </w:rPr>
        <w:tab/>
        <w:t>Date</w:t>
      </w:r>
    </w:p>
    <w:p w:rsidR="009027B4" w:rsidRDefault="009027B4" w:rsidP="00A9512C">
      <w:pPr>
        <w:tabs>
          <w:tab w:val="left" w:pos="5760"/>
        </w:tabs>
        <w:spacing w:after="0" w:line="240" w:lineRule="auto"/>
        <w:rPr>
          <w:b/>
          <w:color w:val="FF0000"/>
        </w:rPr>
      </w:pPr>
      <w:r>
        <w:rPr>
          <w:b/>
          <w:color w:val="FF0000"/>
        </w:rPr>
        <w:t>[PROJECT_COMPANY]</w:t>
      </w:r>
      <w:r>
        <w:rPr>
          <w:color w:val="FF6600"/>
          <w:sz w:val="16"/>
          <w:szCs w:val="16"/>
        </w:rPr>
        <w:tab/>
      </w:r>
      <w:r>
        <w:rPr>
          <w:b/>
          <w:color w:val="FF0000"/>
        </w:rPr>
        <w:t>[COMMITMENT_COMPANY]</w:t>
      </w:r>
    </w:p>
    <w:p w:rsidR="009027B4" w:rsidRDefault="009027B4" w:rsidP="00A9512C">
      <w:pPr>
        <w:tabs>
          <w:tab w:val="left" w:pos="5760"/>
        </w:tabs>
        <w:rPr>
          <w:color w:val="FF6600"/>
        </w:rPr>
      </w:pPr>
    </w:p>
    <w:bookmarkEnd w:id="0"/>
    <w:bookmarkEnd w:id="1"/>
    <w:p w:rsidR="009027B4" w:rsidRPr="00A9512C" w:rsidRDefault="009027B4" w:rsidP="00A9512C"/>
    <w:sectPr w:rsidR="009027B4" w:rsidRPr="00A9512C" w:rsidSect="00B6788B">
      <w:pgSz w:w="12240" w:h="15840"/>
      <w:pgMar w:top="864" w:right="1080" w:bottom="864"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6788B"/>
    <w:rsid w:val="00000AE7"/>
    <w:rsid w:val="000355BE"/>
    <w:rsid w:val="00054DE1"/>
    <w:rsid w:val="000766BF"/>
    <w:rsid w:val="000A359E"/>
    <w:rsid w:val="000B20BA"/>
    <w:rsid w:val="000C3BB2"/>
    <w:rsid w:val="000D4640"/>
    <w:rsid w:val="000F52F1"/>
    <w:rsid w:val="001A5B44"/>
    <w:rsid w:val="001B7A17"/>
    <w:rsid w:val="001C3B7E"/>
    <w:rsid w:val="001C6859"/>
    <w:rsid w:val="001F2953"/>
    <w:rsid w:val="002008BE"/>
    <w:rsid w:val="00223512"/>
    <w:rsid w:val="00223E90"/>
    <w:rsid w:val="002752B2"/>
    <w:rsid w:val="00285FBA"/>
    <w:rsid w:val="002A43E3"/>
    <w:rsid w:val="002A4648"/>
    <w:rsid w:val="002B5B6F"/>
    <w:rsid w:val="002E6522"/>
    <w:rsid w:val="00374951"/>
    <w:rsid w:val="00386C0F"/>
    <w:rsid w:val="003F5ED9"/>
    <w:rsid w:val="00452AA4"/>
    <w:rsid w:val="00471D16"/>
    <w:rsid w:val="004A4737"/>
    <w:rsid w:val="004B0BA5"/>
    <w:rsid w:val="004D0373"/>
    <w:rsid w:val="004E7D5B"/>
    <w:rsid w:val="00514788"/>
    <w:rsid w:val="005446F2"/>
    <w:rsid w:val="005762A9"/>
    <w:rsid w:val="005D71B0"/>
    <w:rsid w:val="00624DF7"/>
    <w:rsid w:val="00632536"/>
    <w:rsid w:val="006B0536"/>
    <w:rsid w:val="006B05F5"/>
    <w:rsid w:val="006D3F7C"/>
    <w:rsid w:val="00743973"/>
    <w:rsid w:val="00755F24"/>
    <w:rsid w:val="007A1862"/>
    <w:rsid w:val="007B4D4D"/>
    <w:rsid w:val="007C0630"/>
    <w:rsid w:val="007F3D1E"/>
    <w:rsid w:val="0089367B"/>
    <w:rsid w:val="008A2453"/>
    <w:rsid w:val="008F5833"/>
    <w:rsid w:val="009027B4"/>
    <w:rsid w:val="009B217D"/>
    <w:rsid w:val="00A0362E"/>
    <w:rsid w:val="00A50DE1"/>
    <w:rsid w:val="00A9512C"/>
    <w:rsid w:val="00B6788B"/>
    <w:rsid w:val="00B811E1"/>
    <w:rsid w:val="00BD65E6"/>
    <w:rsid w:val="00BE5722"/>
    <w:rsid w:val="00C15F7C"/>
    <w:rsid w:val="00C6133E"/>
    <w:rsid w:val="00CC0308"/>
    <w:rsid w:val="00D36F1A"/>
    <w:rsid w:val="00D5163C"/>
    <w:rsid w:val="00DB5390"/>
    <w:rsid w:val="00DD4516"/>
    <w:rsid w:val="00E508A6"/>
    <w:rsid w:val="00EA1B01"/>
    <w:rsid w:val="00EC5649"/>
    <w:rsid w:val="00EE69FF"/>
    <w:rsid w:val="00F008B4"/>
    <w:rsid w:val="00F434B2"/>
    <w:rsid w:val="00F51430"/>
    <w:rsid w:val="00F7164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B6F"/>
    <w:pPr>
      <w:spacing w:after="200" w:line="276" w:lineRule="auto"/>
    </w:pPr>
  </w:style>
  <w:style w:type="paragraph" w:styleId="Heading1">
    <w:name w:val="heading 1"/>
    <w:basedOn w:val="Normal"/>
    <w:next w:val="Normal"/>
    <w:link w:val="Heading1Char"/>
    <w:uiPriority w:val="99"/>
    <w:qFormat/>
    <w:rsid w:val="00B6788B"/>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6788B"/>
    <w:rPr>
      <w:rFonts w:ascii="Cambria" w:hAnsi="Cambria" w:cs="Times New Roman"/>
      <w:b/>
      <w:bCs/>
      <w:color w:val="365F91"/>
      <w:sz w:val="28"/>
      <w:szCs w:val="28"/>
    </w:rPr>
  </w:style>
</w:styles>
</file>

<file path=word/webSettings.xml><?xml version="1.0" encoding="utf-8"?>
<w:webSettings xmlns:r="http://schemas.openxmlformats.org/officeDocument/2006/relationships" xmlns:w="http://schemas.openxmlformats.org/wordprocessingml/2006/main">
  <w:divs>
    <w:div w:id="56900398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115</TotalTime>
  <Pages>1</Pages>
  <Words>211</Words>
  <Characters>1206</Characters>
  <Application>Microsoft Office Outlook</Application>
  <DocSecurity>0</DocSecurity>
  <Lines>0</Lines>
  <Paragraphs>0</Paragraphs>
  <ScaleCrop>false</ScaleCrop>
  <Company>PSSGroup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AGREEMENT</dc:title>
  <dc:subject/>
  <dc:creator>Ken Damon</dc:creator>
  <cp:keywords/>
  <dc:description/>
  <cp:lastModifiedBy>nem</cp:lastModifiedBy>
  <cp:revision>21</cp:revision>
  <dcterms:created xsi:type="dcterms:W3CDTF">2010-05-21T11:46:00Z</dcterms:created>
  <dcterms:modified xsi:type="dcterms:W3CDTF">2010-05-26T09:05:00Z</dcterms:modified>
</cp:coreProperties>
</file>